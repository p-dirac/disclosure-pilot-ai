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To test backend, after install: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open Windows Pwershell (not admin)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cd disclosure-pilot-ai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.\test-backend.ps1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2</TotalTime>
  <Application>LibreOffice/26.2.4.2$Windows_X86_64 LibreOffice_project/0229ac93fcf0d7cbc6376066c6f35021cef002dc</Application>
  <AppVersion>15.0000</AppVersion>
  <Pages>1</Pages>
  <Words>13</Words>
  <Characters>96</Characters>
  <CharactersWithSpaces>105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2026-08-11T15:29:23Z</dcterms:created>
  <dc:creator/>
  <dc:description/>
  <dc:language>en-US</dc:language>
  <cp:lastModifiedBy/>
  <dcterms:modified xsi:type="dcterms:W3CDTF">2026-08-11T15:31:31Z</dcterms:modified>
  <cp:revision>2</cp:revision>
  <dc:subject/>
  <dc:title>My Para Style</dc:title>
</cp:coreProperties>
</file>