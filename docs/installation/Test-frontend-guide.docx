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To test frontend: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Install dependencies (first time only):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cd frontend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/>
          <w:bCs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/>
          <w:bCs/>
          <w:color w:val="3B3B3B"/>
          <w:sz w:val="27"/>
          <w:shd w:fill="FFFFFF" w:val="clear"/>
        </w:rPr>
        <w:t xml:space="preserve">with powershell,  </w:t>
      </w:r>
      <w:r>
        <w:rPr>
          <w:rFonts w:ascii="Consolas;Courier New;monospace" w:hAnsi="Consolas;Courier New;monospace"/>
          <w:b w:val="false"/>
          <w:bCs/>
          <w:color w:val="3B3B3B"/>
          <w:sz w:val="27"/>
          <w:shd w:fill="FFFFFF" w:val="clear"/>
        </w:rPr>
        <w:t>note one long line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open powershell (admin):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/>
        <w:t>npm install -D vitest @vitest/ui jsdom @testing-library/react @testing-library/jest-dom @testing-library/user-event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/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/>
          <w:bCs/>
          <w:color w:val="3B3B3B"/>
          <w:sz w:val="27"/>
          <w:shd w:fill="FFFFFF" w:val="clear"/>
        </w:rPr>
        <w:t xml:space="preserve">or </w:t>
      </w:r>
      <w:r>
        <w:rPr>
          <w:rFonts w:ascii="Consolas;Courier New;monospace" w:hAnsi="Consolas;Courier New;monospace"/>
          <w:b/>
          <w:bCs/>
          <w:color w:val="3B3B3B"/>
          <w:sz w:val="27"/>
          <w:shd w:fill="FFFFFF" w:val="clear"/>
        </w:rPr>
        <w:t xml:space="preserve">with </w:t>
      </w:r>
      <w:r>
        <w:rPr>
          <w:rFonts w:ascii="Consolas;Courier New;monospace" w:hAnsi="Consolas;Courier New;monospace"/>
          <w:b/>
          <w:bCs/>
          <w:color w:val="3B3B3B"/>
          <w:sz w:val="27"/>
          <w:shd w:fill="FFFFFF" w:val="clear"/>
        </w:rPr>
        <w:t>DOS</w:t>
      </w: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, note newline option ^: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>npm install -D vitest @vitest/ui jsdom ^</w:t>
        <w:br/>
        <w:t xml:space="preserve">  @testing-library/react @testing-library/jest-dom ^</w:t>
        <w:br/>
        <w:t xml:space="preserve">  @testing-library/user-event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Running this command updates </w:t>
      </w: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package.json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 and </w:t>
      </w: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package-lock.json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, and installs six development packages into your </w:t>
      </w: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node_modules/</w:t>
      </w:r>
      <w:r>
        <w:rPr>
          <w:rFonts w:ascii="Google Sans Text;sans-serif" w:hAnsi="Google Sans Text;sans-serif"/>
          <w:b w:val="false"/>
          <w:color w:val="3B3B3B"/>
          <w:sz w:val="27"/>
          <w:shd w:fill="FFFFFF" w:val="clear"/>
        </w:rPr>
        <w:t xml:space="preserve"> folder.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aperSrc w:first="0" w:other="0"/>
          <w:pgNumType w:fmt="decimal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Files Updated or Created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package.json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Adds all six libraries under the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"devDependencies"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section (triggered by the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-D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flag).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package-lock.json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Records the exact version lockfile for your project's dependency tree.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node_modules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: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Populates this directory with the source code, executables (like the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vitest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 CLI tool), and underlying sub-dependencies.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color w:val="3B3B3B"/>
          <w:sz w:val="27"/>
          <w:shd w:fill="FFFFFF" w:val="clear"/>
        </w:rPr>
      </w:pPr>
      <w:r>
        <w:rPr>
          <w:rFonts w:ascii="Google Sans Text;sans-serif" w:hAnsi="Google Sans Text;sans-serif"/>
          <w:b/>
          <w:color w:val="3B3B3B"/>
          <w:sz w:val="27"/>
          <w:shd w:fill="FFFFFF" w:val="clear"/>
        </w:rPr>
        <w:t>Packages Installed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vitest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The core unit test runner.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vitest/ui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An interactive browser dashboard to view, rerun, and debug tests visually.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jsdom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A simulated browser DOM environment running in Node.js so React components can render during tests.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testing-library/react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Helper utilities to render React components and inspect their rendered output.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testing-library/jest-dom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 xml:space="preserve">Custom matchers for testing DOM elements (e.g., </w:t>
      </w:r>
      <w:r>
        <w:rPr>
          <w:rStyle w:val="SourceText"/>
          <w:rFonts w:ascii="Google Sans Text;sans-serif" w:hAnsi="Google Sans Text;sans-serif"/>
          <w:color w:val="3B3B3B"/>
          <w:sz w:val="27"/>
          <w:shd w:fill="FFFFFF" w:val="clear"/>
        </w:rPr>
        <w:t>expect(element).toBeInTheDocument()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Consolas;Courier New;monospace" w:hAnsi="Consolas;Courier New;monospace"/>
          <w:color w:val="3B3B3B"/>
          <w:sz w:val="27"/>
          <w:shd w:fill="FFFFFF" w:val="clear"/>
        </w:rPr>
      </w:pPr>
      <w:r>
        <w:rPr>
          <w:rStyle w:val="SourceText"/>
          <w:rFonts w:ascii="Google Sans Text;sans-serif" w:hAnsi="Google Sans Text;sans-serif"/>
          <w:b/>
          <w:color w:val="3B3B3B"/>
          <w:sz w:val="27"/>
          <w:shd w:fill="FFFFFF" w:val="clear"/>
        </w:rPr>
        <w:t>@</w:t>
      </w:r>
      <w:r>
        <w:rPr>
          <w:rStyle w:val="SourceText"/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>testing-library/user-event</w:t>
      </w:r>
      <w:r>
        <w:rPr>
          <w:rFonts w:ascii="Google Sans Text;sans-serif" w:hAnsi="Google Sans Text;sans-serif"/>
          <w:b w:val="false"/>
          <w:bCs w:val="false"/>
          <w:color w:val="3B3B3B"/>
          <w:sz w:val="27"/>
          <w:shd w:fill="FFFFFF" w:val="clear"/>
        </w:rPr>
        <w:t xml:space="preserve">: </w:t>
      </w:r>
      <w:r>
        <w:rPr>
          <w:rFonts w:ascii="Google Sans Text;sans-serif" w:hAnsi="Google Sans Text;sans-serif"/>
          <w:color w:val="3B3B3B"/>
          <w:sz w:val="27"/>
          <w:shd w:fill="FFFFFF" w:val="clear"/>
        </w:rPr>
        <w:t>Tools to simulate realistic user interactions (like typing, clicking, or dragging).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aperSrc w:first="0" w:other="0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aperSrc w:first="0" w:other="0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12</TotalTime>
  <Application>LibreOffice/26.2.4.2$Windows_X86_64 LibreOffice_project/0229ac93fcf0d7cbc6376066c6f35021cef002dc</Application>
  <AppVersion>15.0000</AppVersion>
  <Pages>2</Pages>
  <Words>186</Words>
  <Characters>1297</Characters>
  <CharactersWithSpaces>1459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2026-08-11T15:31:38Z</dcterms:created>
  <dc:creator/>
  <dc:description/>
  <dc:language>en-US</dc:language>
  <cp:lastModifiedBy/>
  <dcterms:modified xsi:type="dcterms:W3CDTF">2026-08-28T16:23:52Z</dcterms:modified>
  <cp:revision>3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