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Install node-modules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Install dependencies (first time only):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cd frontend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 xml:space="preserve">npm install 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Running this command 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creates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node_modules/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 folder in the parent direcotry, 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updates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package.json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 and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package-lock.json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, and installs six development packages into your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node_modules/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 folder.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Files Updated or Created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package.json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Adds all six libraries under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"devDependencies"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section (triggered by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-D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flag).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package-lock.json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Records the exact version lockfile for your project's dependency tree.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node_modules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: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Populates this directory with the source code, executables (like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vitest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CLI tool), and underlying sub-dependencies.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color w:val="3B3B3B"/>
          <w:sz w:val="27"/>
          <w:shd w:fill="FFFFFF" w:val="clear"/>
        </w:rPr>
      </w:pPr>
      <w:r>
        <w:rPr>
          <w:rFonts w:ascii="Google Sans Text;sans-serif" w:hAnsi="Google Sans Text;sans-serif"/>
          <w:b/>
          <w:color w:val="3B3B3B"/>
          <w:sz w:val="27"/>
          <w:shd w:fill="FFFFFF" w:val="clear"/>
        </w:rPr>
        <w:t>Packages Installed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vitest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The core unit test runner.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vitest/ui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An interactive browser dashboard to view, rerun, and debug tests visually.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jsdom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A simulated browser DOM environment running in Node.js so React components can render during tests.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testing-library/react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Helper utilities to render React components and inspect their rendered output.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testing-library/jest-dom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Custom matchers for testing DOM elements (e.g.,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expect(element).toBeInTheDocument()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testing-library/user-event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Tools to simulate realistic user interactions (like typing, clicking, or dragging).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25</TotalTime>
  <Application>LibreOffice/26.2.4.2$Windows_X86_64 LibreOffice_project/0229ac93fcf0d7cbc6376066c6f35021cef002dc</Application>
  <AppVersion>15.0000</AppVersion>
  <Pages>1</Pages>
  <Words>158</Words>
  <Characters>1061</Characters>
  <CharactersWithSpaces>1195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2026-08-11T15:31:38Z</dcterms:created>
  <dc:creator/>
  <dc:description/>
  <dc:language>en-US</dc:language>
  <cp:lastModifiedBy/>
  <dcterms:modified xsi:type="dcterms:W3CDTF">2026-08-13T12:49:18Z</dcterms:modified>
  <cp:revision>5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