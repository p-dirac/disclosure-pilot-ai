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In a React + FastAPI setup,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exists exclusively on the </w:t>
      </w:r>
      <w:r>
        <w:rPr>
          <w:rFonts w:ascii="Google Sans Text;sans-serif" w:hAnsi="Google Sans Text;sans-serif"/>
          <w:b/>
        </w:rPr>
        <w:t>React (frontend)</w:t>
      </w:r>
      <w:r>
        <w:rPr>
          <w:rFonts w:ascii="Google Sans Text;sans-serif" w:hAnsi="Google Sans Text;sans-serif"/>
        </w:rPr>
        <w:t xml:space="preserve"> side of your application—FastAPI uses Python's virtual environment (</w:t>
      </w:r>
      <w:r>
        <w:rPr>
          <w:rStyle w:val="SourceText"/>
          <w:rFonts w:ascii="Google Sans Text;sans-serif" w:hAnsi="Google Sans Text;sans-serif"/>
        </w:rPr>
        <w:t>.venv</w:t>
      </w:r>
      <w:r>
        <w:rPr>
          <w:rFonts w:ascii="Google Sans Text;sans-serif" w:hAnsi="Google Sans Text;sans-serif"/>
        </w:rPr>
        <w:t>) for its dependencies instead.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Here is a breakdown of how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is created, how it functions, and how it fits into your stack.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Times New Roman" w:hAnsi="Times New Roman"/>
        </w:rPr>
      </w:pPr>
      <w:r>
        <w:rPr>
          <w:rFonts w:ascii="Google Sans;sans-serif" w:hAnsi="Google Sans;sans-serif"/>
        </w:rPr>
        <w:t xml:space="preserve">1. How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;sans-serif" w:hAnsi="Google Sans;sans-serif"/>
        </w:rPr>
        <w:t xml:space="preserve"> is Created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When you start a React project, your third-party dependencies (like React, Axios, or Tailwind) are listed in your </w:t>
      </w:r>
      <w:r>
        <w:rPr>
          <w:rStyle w:val="SourceText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file.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Google Sans Text;sans-serif" w:hAnsi="Google Sans Text;sans-serif"/>
        </w:rPr>
        <w:t>package.json  ---&gt;  npm install / pnpm install  ---&gt;  node_modules/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</w:rPr>
      </w:pPr>
      <w:r>
        <w:rPr>
          <w:rStyle w:val="SourceText"/>
          <w:rFonts w:ascii="Times New Roman" w:hAnsi="Times New Roman"/>
        </w:rPr>
        <w:t xml:space="preserve">                                                     ├── </w:t>
      </w:r>
      <w:r>
        <w:rPr>
          <w:rStyle w:val="SourceText"/>
          <w:rFonts w:ascii="Google Sans Text;sans-serif" w:hAnsi="Google Sans Text;sans-serif"/>
        </w:rPr>
        <w:t>react/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</w:rPr>
      </w:pPr>
      <w:r>
        <w:rPr>
          <w:rStyle w:val="SourceText"/>
          <w:rFonts w:ascii="Times New Roman" w:hAnsi="Times New Roman"/>
        </w:rPr>
        <w:t xml:space="preserve">                                                     ├── </w:t>
      </w:r>
      <w:r>
        <w:rPr>
          <w:rStyle w:val="SourceText"/>
          <w:rFonts w:ascii="Google Sans Text;sans-serif" w:hAnsi="Google Sans Text;sans-serif"/>
        </w:rPr>
        <w:t>react-dom/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</w:rPr>
      </w:pPr>
      <w:r>
        <w:rPr>
          <w:rStyle w:val="SourceText"/>
          <w:rFonts w:ascii="Times New Roman" w:hAnsi="Times New Roman"/>
        </w:rPr>
        <w:t xml:space="preserve">                                                     └── </w:t>
      </w:r>
      <w:r>
        <w:rPr>
          <w:rStyle w:val="SourceText"/>
          <w:rFonts w:ascii="Google Sans Text;sans-serif" w:hAnsi="Google Sans Text;sans-serif"/>
        </w:rPr>
        <w:t>axios/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Dependency Resolution:</w:t>
      </w:r>
      <w:r>
        <w:rPr>
          <w:rFonts w:ascii="Google Sans Text;sans-serif" w:hAnsi="Google Sans Text;sans-serif"/>
        </w:rPr>
        <w:t xml:space="preserve"> When you run </w:t>
      </w:r>
      <w:r>
        <w:rPr>
          <w:rStyle w:val="SourceText"/>
          <w:rFonts w:ascii="Google Sans Text;sans-serif" w:hAnsi="Google Sans Text;sans-serif"/>
        </w:rPr>
        <w:t>npm install</w:t>
      </w:r>
      <w:r>
        <w:rPr>
          <w:rFonts w:ascii="Google Sans Text;sans-serif" w:hAnsi="Google Sans Text;sans-serif"/>
        </w:rPr>
        <w:t xml:space="preserve"> (or </w:t>
      </w:r>
      <w:r>
        <w:rPr>
          <w:rStyle w:val="SourceText"/>
          <w:rFonts w:ascii="Google Sans Text;sans-serif" w:hAnsi="Google Sans Text;sans-serif"/>
        </w:rPr>
        <w:t>yarn</w:t>
      </w:r>
      <w:r>
        <w:rPr>
          <w:rFonts w:ascii="Google Sans Text;sans-serif" w:hAnsi="Google Sans Text;sans-serif"/>
        </w:rPr>
        <w:t xml:space="preserve"> / </w:t>
      </w:r>
      <w:r>
        <w:rPr>
          <w:rStyle w:val="SourceText"/>
          <w:rFonts w:ascii="Google Sans Text;sans-serif" w:hAnsi="Google Sans Text;sans-serif"/>
        </w:rPr>
        <w:t>pnpm</w:t>
      </w:r>
      <w:r>
        <w:rPr>
          <w:rFonts w:ascii="Google Sans Text;sans-serif" w:hAnsi="Google Sans Text;sans-serif"/>
        </w:rPr>
        <w:t xml:space="preserve">), Node Package Manager reads </w:t>
      </w:r>
      <w:r>
        <w:rPr>
          <w:rStyle w:val="SourceText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and looks up every listed library in the npm registry.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Transitive Dependencies:</w:t>
      </w:r>
      <w:r>
        <w:rPr>
          <w:rFonts w:ascii="Google Sans Text;sans-serif" w:hAnsi="Google Sans Text;sans-serif"/>
        </w:rPr>
        <w:t xml:space="preserve"> It fetches not only your direct dependencies, but also all the sub-dependencies </w:t>
      </w:r>
      <w:r>
        <w:rPr>
          <w:rFonts w:ascii="Google Sans Text;sans-serif" w:hAnsi="Google Sans Text;sans-serif"/>
          <w:i/>
        </w:rPr>
        <w:t>those</w:t>
      </w:r>
      <w:r>
        <w:rPr>
          <w:rFonts w:ascii="Google Sans Text;sans-serif" w:hAnsi="Google Sans Text;sans-serif"/>
        </w:rPr>
        <w:t xml:space="preserve"> libraries need to work.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Extraction &amp; Flat Tree Structure:</w:t>
      </w:r>
      <w:r>
        <w:rPr>
          <w:rFonts w:ascii="Google Sans Text;sans-serif" w:hAnsi="Google Sans Text;sans-serif"/>
        </w:rPr>
        <w:t xml:space="preserve"> Node downloads all these package archives, extracts them, and places them into the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directory in a flattened folder hierarchy.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Lockfile Sync:</w:t>
      </w:r>
      <w:r>
        <w:rPr>
          <w:rFonts w:ascii="Google Sans Text;sans-serif" w:hAnsi="Google Sans Text;sans-serif"/>
        </w:rPr>
        <w:t xml:space="preserve"> npm generates or updates </w:t>
      </w:r>
      <w:r>
        <w:rPr>
          <w:rStyle w:val="SourceText"/>
          <w:rFonts w:ascii="Google Sans Text;sans-serif" w:hAnsi="Google Sans Text;sans-serif"/>
        </w:rPr>
        <w:t>package-lock.json</w:t>
      </w:r>
      <w:r>
        <w:rPr>
          <w:rFonts w:ascii="Google Sans Text;sans-serif" w:hAnsi="Google Sans Text;sans-serif"/>
        </w:rPr>
        <w:t xml:space="preserve"> to lock the exact versions downloaded, ensuring identical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trees across different machines.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Times New Roman" w:hAnsi="Times New Roman"/>
        </w:rPr>
      </w:pPr>
      <w:r>
        <w:rPr>
          <w:rFonts w:ascii="Google Sans;sans-serif" w:hAnsi="Google Sans;sans-serif"/>
        </w:rPr>
        <w:t xml:space="preserve">2. How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;sans-serif" w:hAnsi="Google Sans;sans-serif"/>
        </w:rPr>
        <w:t xml:space="preserve"> is Used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During Development (Local Server)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When you run your React development server (e.g., </w:t>
      </w:r>
      <w:r>
        <w:rPr>
          <w:rStyle w:val="SourceText"/>
          <w:rFonts w:ascii="Google Sans Text;sans-serif" w:hAnsi="Google Sans Text;sans-serif"/>
        </w:rPr>
        <w:t>npm run dev</w:t>
      </w:r>
      <w:r>
        <w:rPr>
          <w:rFonts w:ascii="Google Sans Text;sans-serif" w:hAnsi="Google Sans Text;sans-serif"/>
        </w:rPr>
        <w:t xml:space="preserve"> with Vite or Create React App):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Module Resolution:</w:t>
      </w:r>
      <w:r>
        <w:rPr>
          <w:rFonts w:ascii="Google Sans Text;sans-serif" w:hAnsi="Google Sans Text;sans-serif"/>
        </w:rPr>
        <w:t xml:space="preserve"> When a file imports a library (</w:t>
      </w:r>
      <w:r>
        <w:rPr>
          <w:rStyle w:val="SourceText"/>
          <w:rFonts w:ascii="Google Sans Text;sans-serif" w:hAnsi="Google Sans Text;sans-serif"/>
        </w:rPr>
        <w:t>import React from 'react'</w:t>
      </w:r>
      <w:r>
        <w:rPr>
          <w:rFonts w:ascii="Google Sans Text;sans-serif" w:hAnsi="Google Sans Text;sans-serif"/>
        </w:rPr>
        <w:t xml:space="preserve">), Node/Vite automatically looks inside </w:t>
      </w:r>
      <w:r>
        <w:rPr>
          <w:rStyle w:val="SourceText"/>
          <w:rFonts w:ascii="Google Sans Text;sans-serif" w:hAnsi="Google Sans Text;sans-serif"/>
        </w:rPr>
        <w:t>./node_modules/react</w:t>
      </w:r>
      <w:r>
        <w:rPr>
          <w:rFonts w:ascii="Google Sans Text;sans-serif" w:hAnsi="Google Sans Text;sans-serif"/>
        </w:rPr>
        <w:t xml:space="preserve"> to find the entry JavaScript file.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Bundling &amp; Serving:</w:t>
      </w:r>
      <w:r>
        <w:rPr>
          <w:rFonts w:ascii="Google Sans Text;sans-serif" w:hAnsi="Google Sans Text;sans-serif"/>
        </w:rPr>
        <w:t xml:space="preserve"> Modern tools like Vite or Webpack read the source code inside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, process it, and bundle or serve it directly to your browser on </w:t>
      </w:r>
      <w:r>
        <w:rPr>
          <w:rStyle w:val="SourceText"/>
          <w:rFonts w:ascii="Google Sans Text;sans-serif" w:hAnsi="Google Sans Text;sans-serif"/>
        </w:rPr>
        <w:t>localhost:3000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5173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During Production Build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you prepare your application for deployment: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Google Sans Text;sans-serif" w:hAnsi="Google Sans Text;sans-serif"/>
        </w:rPr>
        <w:t>[React Code + node_modules]  ---&gt;  npm run build  ---&gt;  dist/ or build/ (Static HTML/JS/CSS)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Running </w:t>
      </w:r>
      <w:r>
        <w:rPr>
          <w:rStyle w:val="SourceText"/>
          <w:rFonts w:ascii="Google Sans Text;sans-serif" w:hAnsi="Google Sans Text;sans-serif"/>
        </w:rPr>
        <w:t>npm run build</w:t>
      </w:r>
      <w:r>
        <w:rPr>
          <w:rFonts w:ascii="Google Sans Text;sans-serif" w:hAnsi="Google Sans Text;sans-serif"/>
        </w:rPr>
        <w:t xml:space="preserve"> uses your bundler to crawl your code, pull only the necessary code out of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(a process called </w:t>
      </w:r>
      <w:r>
        <w:rPr>
          <w:rFonts w:ascii="Google Sans Text;sans-serif" w:hAnsi="Google Sans Text;sans-serif"/>
          <w:i/>
        </w:rPr>
        <w:t>tree-shaking</w:t>
      </w:r>
      <w:r>
        <w:rPr>
          <w:rFonts w:ascii="Google Sans Text;sans-serif" w:hAnsi="Google Sans Text;sans-serif"/>
        </w:rPr>
        <w:t xml:space="preserve">), and output optimized static assets into a </w:t>
      </w:r>
      <w:r>
        <w:rPr>
          <w:rStyle w:val="SourceText"/>
          <w:rFonts w:ascii="Google Sans Text;sans-serif" w:hAnsi="Google Sans Text;sans-serif"/>
        </w:rPr>
        <w:t>dist/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build/</w:t>
      </w:r>
      <w:r>
        <w:rPr>
          <w:rFonts w:ascii="Google Sans Text;sans-serif" w:hAnsi="Google Sans Text;sans-serif"/>
        </w:rPr>
        <w:t xml:space="preserve"> folder.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FastAPI Integration:</w:t>
      </w:r>
      <w:r>
        <w:rPr>
          <w:rFonts w:ascii="Google Sans Text;sans-serif" w:hAnsi="Google Sans Text;sans-serif"/>
        </w:rPr>
        <w:t xml:space="preserve"> Once built, FastAPI can serve these compiled static files directly, or a web server like Nginx can route traffic between your React static build and your FastAPI backend (</w:t>
      </w:r>
      <w:r>
        <w:rPr>
          <w:rStyle w:val="SourceText"/>
          <w:rFonts w:ascii="Google Sans Text;sans-serif" w:hAnsi="Google Sans Text;sans-serif"/>
        </w:rPr>
        <w:t>/api/...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;sans-serif" w:hAnsi="Google Sans;sans-serif"/>
        </w:rPr>
        <w:t xml:space="preserve"> vs. FastAPI's Virtual Environment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Because you are using a dual-stack React + FastAPI application, your dependencies are isolated into two distinct environments: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234"/>
        <w:gridCol w:w="3603"/>
        <w:gridCol w:w="4135"/>
      </w:tblGrid>
      <w:tr>
        <w:trPr>
          <w:tblHeader w:val="true"/>
        </w:trPr>
        <w:tc>
          <w:tcPr>
            <w:tcW w:w="22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3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React Frontend</w:t>
            </w:r>
          </w:p>
        </w:tc>
        <w:tc>
          <w:tcPr>
            <w:tcW w:w="413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FastAPI Backend</w:t>
            </w:r>
          </w:p>
        </w:tc>
      </w:tr>
      <w:tr>
        <w:trPr/>
        <w:tc>
          <w:tcPr>
            <w:tcW w:w="22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Dependency Folder</w:t>
            </w:r>
          </w:p>
        </w:tc>
        <w:tc>
          <w:tcPr>
            <w:tcW w:w="3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node_modules/</w:t>
            </w:r>
          </w:p>
        </w:tc>
        <w:tc>
          <w:tcPr>
            <w:tcW w:w="413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.venv/lib/python3.x/site-packages/</w:t>
            </w:r>
          </w:p>
        </w:tc>
      </w:tr>
      <w:tr>
        <w:trPr/>
        <w:tc>
          <w:tcPr>
            <w:tcW w:w="22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Manifest File</w:t>
            </w:r>
          </w:p>
        </w:tc>
        <w:tc>
          <w:tcPr>
            <w:tcW w:w="3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package.json</w:t>
            </w:r>
          </w:p>
        </w:tc>
        <w:tc>
          <w:tcPr>
            <w:tcW w:w="413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requirements.txt</w:t>
            </w:r>
            <w:r>
              <w:rPr>
                <w:rFonts w:ascii="Google Sans Text;sans-serif" w:hAnsi="Google Sans Text;sans-serif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</w:rPr>
              <w:t>pyproject.toml</w:t>
            </w:r>
          </w:p>
        </w:tc>
      </w:tr>
      <w:tr>
        <w:trPr/>
        <w:tc>
          <w:tcPr>
            <w:tcW w:w="22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Package Manager</w:t>
            </w:r>
          </w:p>
        </w:tc>
        <w:tc>
          <w:tcPr>
            <w:tcW w:w="3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npm</w:t>
            </w:r>
            <w:r>
              <w:rPr>
                <w:rFonts w:ascii="Google Sans Text;sans-serif" w:hAnsi="Google Sans Text;sans-serif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</w:rPr>
              <w:t>yarn</w:t>
            </w:r>
            <w:r>
              <w:rPr>
                <w:rFonts w:ascii="Google Sans Text;sans-serif" w:hAnsi="Google Sans Text;sans-serif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</w:rPr>
              <w:t>pnpm</w:t>
            </w:r>
          </w:p>
        </w:tc>
        <w:tc>
          <w:tcPr>
            <w:tcW w:w="413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pip</w:t>
            </w:r>
            <w:r>
              <w:rPr>
                <w:rFonts w:ascii="Google Sans Text;sans-serif" w:hAnsi="Google Sans Text;sans-serif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</w:rPr>
              <w:t>uv</w:t>
            </w:r>
            <w:r>
              <w:rPr>
                <w:rFonts w:ascii="Google Sans Text;sans-serif" w:hAnsi="Google Sans Text;sans-serif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</w:rPr>
              <w:t>poetry</w:t>
            </w:r>
          </w:p>
        </w:tc>
      </w:tr>
      <w:tr>
        <w:trPr/>
        <w:tc>
          <w:tcPr>
            <w:tcW w:w="22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Runtime Usage</w:t>
            </w:r>
          </w:p>
        </w:tc>
        <w:tc>
          <w:tcPr>
            <w:tcW w:w="3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Read by Vite/Webpack to build JS bundles</w:t>
            </w:r>
          </w:p>
        </w:tc>
        <w:tc>
          <w:tcPr>
            <w:tcW w:w="413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Read directly by the Python interpreter at runtime</w:t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Key Best Practices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 xml:space="preserve">Always </w:t>
      </w:r>
      <w:r>
        <w:rPr>
          <w:rStyle w:val="SourceText"/>
          <w:rFonts w:ascii="Google Sans Text;sans-serif" w:hAnsi="Google Sans Text;sans-serif"/>
          <w:b/>
        </w:rPr>
        <w:t>.gitignore</w:t>
      </w:r>
      <w:r>
        <w:rPr>
          <w:rFonts w:ascii="Google Sans Text;sans-serif" w:hAnsi="Google Sans Text;sans-serif"/>
          <w:b/>
        </w:rPr>
        <w:t xml:space="preserve"> it:</w:t>
      </w:r>
      <w:r>
        <w:rPr>
          <w:rFonts w:ascii="Google Sans Text;sans-serif" w:hAnsi="Google Sans Text;sans-serif"/>
        </w:rPr>
        <w:t xml:space="preserve"> Never commit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to Git. It can easily contain hundreds of thousands of files and take up hundreds of megabytes. Commit </w:t>
      </w:r>
      <w:r>
        <w:rPr>
          <w:rStyle w:val="SourceText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package-lock.json</w:t>
      </w:r>
      <w:r>
        <w:rPr>
          <w:rFonts w:ascii="Google Sans Text;sans-serif" w:hAnsi="Google Sans Text;sans-serif"/>
        </w:rPr>
        <w:t xml:space="preserve"> instead, letting teammates run </w:t>
      </w:r>
      <w:r>
        <w:rPr>
          <w:rStyle w:val="SourceText"/>
          <w:rFonts w:ascii="Google Sans Text;sans-serif" w:hAnsi="Google Sans Text;sans-serif"/>
        </w:rPr>
        <w:t>npm install</w:t>
      </w:r>
      <w:r>
        <w:rPr>
          <w:rFonts w:ascii="Google Sans Text;sans-serif" w:hAnsi="Google Sans Text;sans-serif"/>
        </w:rPr>
        <w:t xml:space="preserve"> locally.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Containerization (Docker/Podman):</w:t>
      </w:r>
      <w:r>
        <w:rPr>
          <w:rFonts w:ascii="Google Sans Text;sans-serif" w:hAnsi="Google Sans Text;sans-serif"/>
        </w:rPr>
        <w:t xml:space="preserve"> Do not copy your local </w:t>
      </w:r>
      <w:r>
        <w:rPr>
          <w:rStyle w:val="SourceText"/>
          <w:rFonts w:ascii="Google Sans Text;sans-serif" w:hAnsi="Google Sans Text;sans-serif"/>
        </w:rPr>
        <w:t>node_modules</w:t>
      </w:r>
      <w:r>
        <w:rPr>
          <w:rFonts w:ascii="Google Sans Text;sans-serif" w:hAnsi="Google Sans Text;sans-serif"/>
        </w:rPr>
        <w:t xml:space="preserve"> into your container image. Instead, copy </w:t>
      </w:r>
      <w:r>
        <w:rPr>
          <w:rStyle w:val="SourceText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and run </w:t>
      </w:r>
      <w:r>
        <w:rPr>
          <w:rStyle w:val="SourceText"/>
          <w:rFonts w:ascii="Google Sans Text;sans-serif" w:hAnsi="Google Sans Text;sans-serif"/>
        </w:rPr>
        <w:t>npm install</w:t>
      </w:r>
      <w:r>
        <w:rPr>
          <w:rFonts w:ascii="Google Sans Text;sans-serif" w:hAnsi="Google Sans Text;sans-serif"/>
        </w:rPr>
        <w:t xml:space="preserve"> inside the container build step to avoid cross-platform binary mismatches.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jc w:val="start"/>
        <w:rPr/>
      </w:pPr>
      <w:r>
        <w:rPr/>
        <w:t>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why does package-lock.json include references to linux, such as node_modules/@esbuild/linux-arm":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You are seeing </w:t>
      </w:r>
      <w:r>
        <w:rPr>
          <w:rStyle w:val="SourceText"/>
          <w:rFonts w:ascii="Google Sans Text;sans-serif" w:hAnsi="Google Sans Text;sans-serif"/>
        </w:rPr>
        <w:t>@esbuild/linux-arm</w:t>
      </w:r>
      <w:r>
        <w:rPr>
          <w:rFonts w:ascii="Google Sans Text;sans-serif" w:hAnsi="Google Sans Text;sans-serif"/>
        </w:rPr>
        <w:t xml:space="preserve"> (and similar platform-specific packages) because tools like </w:t>
      </w:r>
      <w:r>
        <w:rPr>
          <w:rFonts w:ascii="Google Sans Text;sans-serif" w:hAnsi="Google Sans Text;sans-serif"/>
          <w:b/>
        </w:rPr>
        <w:t>Vite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b/>
        </w:rPr>
        <w:t>esbuild</w:t>
      </w:r>
      <w:r>
        <w:rPr>
          <w:rFonts w:ascii="Google Sans Text;sans-serif" w:hAnsi="Google Sans Text;sans-serif"/>
        </w:rPr>
        <w:t xml:space="preserve">, or </w:t>
      </w:r>
      <w:r>
        <w:rPr>
          <w:rFonts w:ascii="Google Sans Text;sans-serif" w:hAnsi="Google Sans Text;sans-serif"/>
          <w:b/>
        </w:rPr>
        <w:t>SWC</w:t>
      </w:r>
      <w:r>
        <w:rPr>
          <w:rFonts w:ascii="Google Sans Text;sans-serif" w:hAnsi="Google Sans Text;sans-serif"/>
        </w:rPr>
        <w:t xml:space="preserve"> rely on native binary executables written in languages like Go or Rust to deliver fast builds.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24576"/>
        </w:sectPr>
      </w:pPr>
    </w:p>
    <w:p>
      <w:pPr>
        <w:pStyle w:val="Normal"/>
        <w:rPr/>
      </w:pPr>
      <w:r>
        <w:rPr/>
      </w:r>
    </w:p>
    <w:p>
      <w:pPr>
        <w:pStyle w:val="Normal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Here is why those entries appear in your </w:t>
      </w:r>
      <w:r>
        <w:rPr>
          <w:rStyle w:val="SourceText"/>
          <w:rFonts w:ascii="Google Sans Text;sans-serif" w:hAnsi="Google Sans Text;sans-serif"/>
        </w:rPr>
        <w:t>package-lock.json</w:t>
      </w:r>
      <w:r>
        <w:rPr>
          <w:rFonts w:ascii="Google Sans Text;sans-serif" w:hAnsi="Google Sans Text;sans-serif"/>
        </w:rPr>
        <w:t xml:space="preserve"> and how npm manages them.</w:t>
      </w:r>
    </w:p>
    <w:p>
      <w:pPr>
        <w:pStyle w:val="Normal"/>
        <w:spacing w:before="0" w:after="283"/>
        <w:rPr/>
      </w:pPr>
      <w:r>
        <w:rPr/>
      </w:r>
    </w:p>
    <w:p>
      <w:pPr>
        <w:pStyle w:val="Heading3"/>
        <w:spacing w:lineRule="auto" w:line="274" w:before="0" w:after="120"/>
        <w:ind w:hanging="0" w:start="0" w:end="0"/>
        <w:rPr>
          <w:rFonts w:ascii="Times New Roman" w:hAnsi="Times New Roman"/>
          <w:szCs w:val="24"/>
        </w:rPr>
      </w:pPr>
      <w:r>
        <w:rPr>
          <w:rFonts w:ascii="Google Sans;sans-serif" w:hAnsi="Google Sans;sans-serif"/>
          <w:szCs w:val="24"/>
        </w:rPr>
        <w:t>1. Platform-Specific Native Binaries (</w:t>
      </w:r>
      <w:r>
        <w:rPr>
          <w:rStyle w:val="SourceText"/>
          <w:rFonts w:ascii="Google Sans Text;sans-serif" w:hAnsi="Google Sans Text;sans-serif"/>
          <w:szCs w:val="24"/>
        </w:rPr>
        <w:t>optionalDependencies</w:t>
      </w:r>
      <w:r>
        <w:rPr>
          <w:rFonts w:ascii="Google Sans;sans-serif" w:hAnsi="Google Sans;sans-serif"/>
          <w:szCs w:val="24"/>
        </w:rPr>
        <w:t>)</w:t>
      </w:r>
    </w:p>
    <w:p>
      <w:pPr>
        <w:pStyle w:val="BodyText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JavaScript libraries are pure JS and run anywhere Node.js runs. However, performance-critical tooling like </w:t>
      </w:r>
      <w:r>
        <w:rPr>
          <w:rStyle w:val="SourceText"/>
          <w:rFonts w:ascii="Google Sans Text;sans-serif" w:hAnsi="Google Sans Text;sans-serif"/>
        </w:rPr>
        <w:t>esbuild</w:t>
      </w:r>
      <w:r>
        <w:rPr>
          <w:rFonts w:ascii="Google Sans Text;sans-serif" w:hAnsi="Google Sans Text;sans-serif"/>
        </w:rPr>
        <w:t xml:space="preserve"> uses pre-compiled native binaries compiled for specific Operating System (OS) and CPU architecture combinations: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SourceText"/>
          <w:rFonts w:ascii="Google Sans Text;sans-serif" w:hAnsi="Google Sans Text;sans-serif"/>
        </w:rPr>
        <w:t>esbuild-win32-x64</w:t>
      </w:r>
      <w:r>
        <w:rPr>
          <w:rFonts w:ascii="Google Sans Text;sans-serif" w:hAnsi="Google Sans Text;sans-serif"/>
        </w:rPr>
        <w:t xml:space="preserve"> (Windows 64-bit)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SourceText"/>
          <w:rFonts w:ascii="Google Sans Text;sans-serif" w:hAnsi="Google Sans Text;sans-serif"/>
        </w:rPr>
        <w:t>esbuild-darwin-arm64</w:t>
      </w:r>
      <w:r>
        <w:rPr>
          <w:rFonts w:ascii="Google Sans Text;sans-serif" w:hAnsi="Google Sans Text;sans-serif"/>
        </w:rPr>
        <w:t xml:space="preserve"> (macOS Apple Silicon)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SourceText"/>
          <w:rFonts w:ascii="Google Sans Text;sans-serif" w:hAnsi="Google Sans Text;sans-serif"/>
        </w:rPr>
        <w:t>esbuild-linux-x64</w:t>
      </w:r>
      <w:r>
        <w:rPr>
          <w:rFonts w:ascii="Google Sans Text;sans-serif" w:hAnsi="Google Sans Text;sans-serif"/>
        </w:rPr>
        <w:t xml:space="preserve"> (Linux 64-bit x86)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SourceText"/>
          <w:rFonts w:ascii="Google Sans Text;sans-serif" w:hAnsi="Google Sans Text;sans-serif"/>
        </w:rPr>
        <w:t>@esbuild/linux-arm</w:t>
      </w:r>
      <w:r>
        <w:rPr>
          <w:rFonts w:ascii="Google Sans Text;sans-serif" w:hAnsi="Google Sans Text;sans-serif"/>
        </w:rPr>
        <w:t xml:space="preserve"> (Linux ARM 32/64-bit)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Instead of forcing you to download every single platform's heavy binary on every install, the main </w:t>
      </w:r>
      <w:r>
        <w:rPr>
          <w:rStyle w:val="SourceText"/>
          <w:rFonts w:ascii="Google Sans Text;sans-serif" w:hAnsi="Google Sans Text;sans-serif"/>
        </w:rPr>
        <w:t>esbuild</w:t>
      </w:r>
      <w:r>
        <w:rPr>
          <w:rFonts w:ascii="Google Sans Text;sans-serif" w:hAnsi="Google Sans Text;sans-serif"/>
        </w:rPr>
        <w:t xml:space="preserve"> package lists these native packages under </w:t>
      </w:r>
      <w:r>
        <w:rPr>
          <w:rStyle w:val="SourceText"/>
          <w:rFonts w:ascii="Google Sans Text;sans-serif" w:hAnsi="Google Sans Text;sans-serif"/>
          <w:b/>
        </w:rPr>
        <w:t>optionalDependencies</w:t>
      </w:r>
      <w:r>
        <w:rPr>
          <w:rFonts w:ascii="Google Sans Text;sans-serif" w:hAnsi="Google Sans Text;sans-serif"/>
        </w:rPr>
        <w:t xml:space="preserve"> paired with </w:t>
      </w:r>
      <w:r>
        <w:rPr>
          <w:rStyle w:val="SourceText"/>
          <w:rFonts w:ascii="Google Sans Text;sans-serif" w:hAnsi="Google Sans Text;sans-serif"/>
        </w:rPr>
        <w:t>os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cpu</w:t>
      </w:r>
      <w:r>
        <w:rPr>
          <w:rFonts w:ascii="Google Sans Text;sans-serif" w:hAnsi="Google Sans Text;sans-serif"/>
        </w:rPr>
        <w:t xml:space="preserve"> target rules in their respective </w:t>
      </w:r>
      <w:r>
        <w:rPr>
          <w:rStyle w:val="SourceText"/>
          <w:rFonts w:ascii="Google Sans Text;sans-serif" w:hAnsi="Google Sans Text;sans-serif"/>
        </w:rPr>
        <w:t>package.json</w:t>
      </w:r>
      <w:r>
        <w:rPr>
          <w:rFonts w:ascii="Google Sans Text;sans-serif" w:hAnsi="Google Sans Text;sans-serif"/>
        </w:rPr>
        <w:t xml:space="preserve"> files.</w:t>
      </w:r>
    </w:p>
    <w:p>
      <w:pPr>
        <w:pStyle w:val="BodyText"/>
        <w:rPr/>
      </w:pPr>
      <w:r>
        <w:rPr/>
      </w:r>
    </w:p>
    <w:p>
      <w:pPr>
        <w:pStyle w:val="Heading3"/>
        <w:spacing w:lineRule="auto" w:line="274" w:before="0" w:after="120"/>
        <w:ind w:hanging="0" w:start="0" w:end="0"/>
        <w:rPr>
          <w:rFonts w:ascii="Times New Roman" w:hAnsi="Times New Roman"/>
          <w:szCs w:val="24"/>
        </w:rPr>
      </w:pPr>
      <w:r>
        <w:rPr>
          <w:rFonts w:ascii="Google Sans;sans-serif" w:hAnsi="Google Sans;sans-serif"/>
          <w:szCs w:val="24"/>
        </w:rPr>
        <w:t xml:space="preserve">2. Why </w:t>
      </w:r>
      <w:r>
        <w:rPr>
          <w:rStyle w:val="SourceText"/>
          <w:rFonts w:ascii="Google Sans Text;sans-serif" w:hAnsi="Google Sans Text;sans-serif"/>
          <w:szCs w:val="24"/>
        </w:rPr>
        <w:t>package-lock.json</w:t>
      </w:r>
      <w:r>
        <w:rPr>
          <w:rFonts w:ascii="Google Sans;sans-serif" w:hAnsi="Google Sans;sans-serif"/>
          <w:szCs w:val="24"/>
        </w:rPr>
        <w:t xml:space="preserve"> Records All Platforms</w:t>
      </w:r>
    </w:p>
    <w:p>
      <w:pPr>
        <w:pStyle w:val="BodyText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Your </w:t>
      </w:r>
      <w:r>
        <w:rPr>
          <w:rStyle w:val="SourceText"/>
          <w:rFonts w:ascii="Google Sans Text;sans-serif" w:hAnsi="Google Sans Text;sans-serif"/>
        </w:rPr>
        <w:t>package-lock.json</w:t>
      </w:r>
      <w:r>
        <w:rPr>
          <w:rFonts w:ascii="Google Sans Text;sans-serif" w:hAnsi="Google Sans Text;sans-serif"/>
        </w:rPr>
        <w:t xml:space="preserve"> acts as a complete </w:t>
      </w:r>
      <w:r>
        <w:rPr>
          <w:rFonts w:ascii="Google Sans Text;sans-serif" w:hAnsi="Google Sans Text;sans-serif"/>
          <w:b/>
        </w:rPr>
        <w:t>dependency graph tree blueprint</w:t>
      </w:r>
      <w:r>
        <w:rPr>
          <w:rFonts w:ascii="Google Sans Text;sans-serif" w:hAnsi="Google Sans Text;sans-serif"/>
        </w:rPr>
        <w:t xml:space="preserve"> for your project across </w:t>
      </w:r>
      <w:r>
        <w:rPr>
          <w:rFonts w:ascii="Google Sans Text;sans-serif" w:hAnsi="Google Sans Text;sans-serif"/>
          <w:i/>
        </w:rPr>
        <w:t>all</w:t>
      </w:r>
      <w:r>
        <w:rPr>
          <w:rFonts w:ascii="Google Sans Text;sans-serif" w:hAnsi="Google Sans Text;sans-serif"/>
        </w:rPr>
        <w:t xml:space="preserve"> possible target platforms, not just your current machine.</w:t>
      </w:r>
    </w:p>
    <w:p>
      <w:pPr>
        <w:pStyle w:val="BodyText"/>
        <w:rPr/>
      </w:pPr>
      <w:r>
        <w:rPr/>
      </w:r>
    </w:p>
    <w:p>
      <w:pPr>
        <w:pStyle w:val="PreformattedText"/>
        <w:spacing w:lineRule="auto" w:line="274" w:before="0" w:after="0"/>
        <w:ind w:hanging="0" w:start="0" w:end="0"/>
        <w:rPr>
          <w:rFonts w:ascii="Times New Roman" w:hAnsi="Times New Roman" w:cs="Lucida Sans"/>
          <w:sz w:val="28"/>
          <w:szCs w:val="24"/>
        </w:rPr>
      </w:pPr>
      <w:r>
        <w:rPr>
          <w:rStyle w:val="SourceText"/>
          <w:rFonts w:ascii="Google Sans Text;sans-serif" w:hAnsi="Google Sans Text;sans-serif"/>
          <w:sz w:val="28"/>
          <w:szCs w:val="24"/>
        </w:rPr>
        <w:t>package-lock.json (Locks versions for ALL platforms)</w:t>
      </w:r>
    </w:p>
    <w:p>
      <w:pPr>
        <w:pStyle w:val="PreformattedText"/>
        <w:spacing w:lineRule="auto" w:line="274" w:before="0" w:after="0"/>
        <w:rPr>
          <w:rFonts w:ascii="Times New Roman" w:hAnsi="Times New Roman" w:cs="Lucida Sans"/>
          <w:sz w:val="28"/>
          <w:szCs w:val="24"/>
        </w:rPr>
      </w:pPr>
      <w:r>
        <w:rPr>
          <w:rStyle w:val="SourceText"/>
          <w:rFonts w:ascii="Times New Roman" w:hAnsi="Times New Roman"/>
          <w:sz w:val="28"/>
          <w:szCs w:val="24"/>
        </w:rPr>
        <w:t xml:space="preserve">  ├── </w:t>
      </w:r>
      <w:r>
        <w:rPr>
          <w:rStyle w:val="SourceText"/>
          <w:rFonts w:ascii="Google Sans Text;sans-serif" w:hAnsi="Google Sans Text;sans-serif"/>
          <w:sz w:val="28"/>
          <w:szCs w:val="24"/>
        </w:rPr>
        <w:t>@esbuild/win32-x64  [os: win32]  ---&gt; Downloaded on Windows 11</w:t>
      </w:r>
    </w:p>
    <w:p>
      <w:pPr>
        <w:pStyle w:val="PreformattedText"/>
        <w:spacing w:lineRule="auto" w:line="274" w:before="0" w:after="0"/>
        <w:rPr>
          <w:rFonts w:ascii="Times New Roman" w:hAnsi="Times New Roman" w:cs="Lucida Sans"/>
          <w:sz w:val="28"/>
          <w:szCs w:val="24"/>
        </w:rPr>
      </w:pPr>
      <w:r>
        <w:rPr>
          <w:rStyle w:val="SourceText"/>
          <w:rFonts w:ascii="Times New Roman" w:hAnsi="Times New Roman"/>
          <w:sz w:val="28"/>
          <w:szCs w:val="24"/>
        </w:rPr>
        <w:t xml:space="preserve">  ├── </w:t>
      </w:r>
      <w:r>
        <w:rPr>
          <w:rStyle w:val="SourceText"/>
          <w:rFonts w:ascii="Google Sans Text;sans-serif" w:hAnsi="Google Sans Text;sans-serif"/>
          <w:sz w:val="28"/>
          <w:szCs w:val="24"/>
        </w:rPr>
        <w:t>@esbuild/linux-x64  [os: linux]  ---&gt; Downloaded in Linux/WSL2/Docker</w:t>
      </w:r>
    </w:p>
    <w:p>
      <w:pPr>
        <w:pStyle w:val="PreformattedText"/>
        <w:spacing w:lineRule="auto" w:line="274" w:before="0" w:after="0"/>
        <w:rPr>
          <w:rFonts w:ascii="Times New Roman" w:hAnsi="Times New Roman" w:cs="Lucida Sans"/>
          <w:sz w:val="28"/>
          <w:szCs w:val="24"/>
        </w:rPr>
      </w:pPr>
      <w:r>
        <w:rPr>
          <w:rStyle w:val="SourceText"/>
          <w:rFonts w:ascii="Times New Roman" w:hAnsi="Times New Roman"/>
          <w:sz w:val="28"/>
          <w:szCs w:val="24"/>
        </w:rPr>
        <w:t xml:space="preserve">  └── </w:t>
      </w:r>
      <w:r>
        <w:rPr>
          <w:rStyle w:val="SourceText"/>
          <w:rFonts w:ascii="Google Sans Text;sans-serif" w:hAnsi="Google Sans Text;sans-serif"/>
          <w:sz w:val="28"/>
          <w:szCs w:val="24"/>
        </w:rPr>
        <w:t>@esbuild/linux-arm  [os: linux]  ---&gt; Downloaded on ARM Linux (e.g. Raspberry Pi/AWS Graviton)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Deterministic Builds:</w:t>
      </w:r>
      <w:r>
        <w:rPr>
          <w:rFonts w:ascii="Google Sans Text;sans-serif" w:hAnsi="Google Sans Text;sans-serif"/>
        </w:rPr>
        <w:t xml:space="preserve"> npm resolves and locks the exact version hashes for </w:t>
      </w:r>
      <w:r>
        <w:rPr>
          <w:rFonts w:ascii="Google Sans Text;sans-serif" w:hAnsi="Google Sans Text;sans-serif"/>
          <w:b/>
        </w:rPr>
        <w:t>every valid platform architecture</w:t>
      </w:r>
      <w:r>
        <w:rPr>
          <w:rFonts w:ascii="Google Sans Text;sans-serif" w:hAnsi="Google Sans Text;sans-serif"/>
        </w:rPr>
        <w:t xml:space="preserve"> when the lockfile is generated.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Cross-Platform Compatibility:</w:t>
      </w:r>
      <w:r>
        <w:rPr>
          <w:rFonts w:ascii="Google Sans Text;sans-serif" w:hAnsi="Google Sans Text;sans-serif"/>
        </w:rPr>
        <w:t xml:space="preserve"> Because the lockfile records these Linux and ARM targets, running </w:t>
      </w:r>
      <w:r>
        <w:rPr>
          <w:rStyle w:val="SourceText"/>
          <w:rFonts w:ascii="Google Sans Text;sans-serif" w:hAnsi="Google Sans Text;sans-serif"/>
        </w:rPr>
        <w:t>npm ci</w:t>
      </w:r>
      <w:r>
        <w:rPr>
          <w:rFonts w:ascii="Google Sans Text;sans-serif" w:hAnsi="Google Sans Text;sans-serif"/>
        </w:rPr>
        <w:t xml:space="preserve"> inside a </w:t>
      </w:r>
      <w:r>
        <w:rPr>
          <w:rFonts w:ascii="Google Sans Text;sans-serif" w:hAnsi="Google Sans Text;sans-serif"/>
          <w:b/>
        </w:rPr>
        <w:t>Linux container (Docker/Podman)</w:t>
      </w:r>
      <w:r>
        <w:rPr>
          <w:rFonts w:ascii="Google Sans Text;sans-serif" w:hAnsi="Google Sans Text;sans-serif"/>
        </w:rPr>
        <w:t xml:space="preserve">, a </w:t>
      </w:r>
      <w:r>
        <w:rPr>
          <w:rFonts w:ascii="Google Sans Text;sans-serif" w:hAnsi="Google Sans Text;sans-serif"/>
          <w:b/>
        </w:rPr>
        <w:t>WSL2 instance</w:t>
      </w:r>
      <w:r>
        <w:rPr>
          <w:rFonts w:ascii="Google Sans Text;sans-serif" w:hAnsi="Google Sans Text;sans-serif"/>
        </w:rPr>
        <w:t xml:space="preserve">, or a </w:t>
      </w:r>
      <w:r>
        <w:rPr>
          <w:rFonts w:ascii="Google Sans Text;sans-serif" w:hAnsi="Google Sans Text;sans-serif"/>
          <w:b/>
        </w:rPr>
        <w:t>CI/CD pipeline</w:t>
      </w:r>
      <w:r>
        <w:rPr>
          <w:rFonts w:ascii="Google Sans Text;sans-serif" w:hAnsi="Google Sans Text;sans-serif"/>
        </w:rPr>
        <w:t xml:space="preserve"> (like GitHub Actions) knows precisely which binary version to fetch without re-resolving the tree.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Cs w:val="24"/>
        </w:rPr>
      </w:pPr>
      <w:r>
        <w:rPr>
          <w:rFonts w:ascii="Google Sans;sans-serif" w:hAnsi="Google Sans;sans-serif"/>
          <w:szCs w:val="24"/>
        </w:rPr>
        <w:t>3. What Actually Gets Installed on Disk</w:t>
      </w:r>
    </w:p>
    <w:p>
      <w:pPr>
        <w:pStyle w:val="BodyText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Even though </w:t>
      </w:r>
      <w:r>
        <w:rPr>
          <w:rStyle w:val="SourceText"/>
          <w:rFonts w:ascii="Google Sans Text;sans-serif" w:hAnsi="Google Sans Text;sans-serif"/>
        </w:rPr>
        <w:t>package-lock.json</w:t>
      </w:r>
      <w:r>
        <w:rPr>
          <w:rFonts w:ascii="Google Sans Text;sans-serif" w:hAnsi="Google Sans Text;sans-serif"/>
        </w:rPr>
        <w:t xml:space="preserve"> lists </w:t>
      </w:r>
      <w:r>
        <w:rPr>
          <w:rStyle w:val="SourceText"/>
          <w:rFonts w:ascii="Google Sans Text;sans-serif" w:hAnsi="Google Sans Text;sans-serif"/>
        </w:rPr>
        <w:t>@esbuild/linux-arm</w:t>
      </w:r>
      <w:r>
        <w:rPr>
          <w:rFonts w:ascii="Google Sans Text;sans-serif" w:hAnsi="Google Sans Text;sans-serif"/>
        </w:rPr>
        <w:t xml:space="preserve"> and other OS variations: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On your host machine:</w:t>
      </w:r>
      <w:r>
        <w:rPr>
          <w:rFonts w:ascii="Google Sans Text;sans-serif" w:hAnsi="Google Sans Text;sans-serif"/>
        </w:rPr>
        <w:t xml:space="preserve"> When you run </w:t>
      </w:r>
      <w:r>
        <w:rPr>
          <w:rStyle w:val="SourceText"/>
          <w:rFonts w:ascii="Google Sans Text;sans-serif" w:hAnsi="Google Sans Text;sans-serif"/>
        </w:rPr>
        <w:t>npm install</w:t>
      </w:r>
      <w:r>
        <w:rPr>
          <w:rFonts w:ascii="Google Sans Text;sans-serif" w:hAnsi="Google Sans Text;sans-serif"/>
        </w:rPr>
        <w:t>, npm inspects your current OS (</w:t>
      </w:r>
      <w:r>
        <w:rPr>
          <w:rStyle w:val="SourceText"/>
          <w:rFonts w:ascii="Google Sans Text;sans-serif" w:hAnsi="Google Sans Text;sans-serif"/>
        </w:rPr>
        <w:t>process.platform</w:t>
      </w:r>
      <w:r>
        <w:rPr>
          <w:rFonts w:ascii="Google Sans Text;sans-serif" w:hAnsi="Google Sans Text;sans-serif"/>
        </w:rPr>
        <w:t>) and architecture (</w:t>
      </w:r>
      <w:r>
        <w:rPr>
          <w:rStyle w:val="SourceText"/>
          <w:rFonts w:ascii="Google Sans Text;sans-serif" w:hAnsi="Google Sans Text;sans-serif"/>
        </w:rPr>
        <w:t>process.arch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Filtering:</w:t>
      </w:r>
      <w:r>
        <w:rPr>
          <w:rFonts w:ascii="Google Sans Text;sans-serif" w:hAnsi="Google Sans Text;sans-serif"/>
        </w:rPr>
        <w:t xml:space="preserve"> npm skips downloading or placing non-matching </w:t>
      </w:r>
      <w:r>
        <w:rPr>
          <w:rStyle w:val="SourceText"/>
          <w:rFonts w:ascii="Google Sans Text;sans-serif" w:hAnsi="Google Sans Text;sans-serif"/>
        </w:rPr>
        <w:t>optionalDependencies</w:t>
      </w:r>
      <w:r>
        <w:rPr>
          <w:rFonts w:ascii="Google Sans Text;sans-serif" w:hAnsi="Google Sans Text;sans-serif"/>
        </w:rPr>
        <w:t xml:space="preserve"> into your physical </w:t>
      </w:r>
      <w:r>
        <w:rPr>
          <w:rStyle w:val="SourceText"/>
          <w:rFonts w:ascii="Google Sans Text;sans-serif" w:hAnsi="Google Sans Text;sans-serif"/>
        </w:rPr>
        <w:t>./node_modules/</w:t>
      </w:r>
      <w:r>
        <w:rPr>
          <w:rFonts w:ascii="Google Sans Text;sans-serif" w:hAnsi="Google Sans Text;sans-serif"/>
        </w:rPr>
        <w:t xml:space="preserve"> folder.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Result:</w:t>
      </w:r>
      <w:r>
        <w:rPr>
          <w:rFonts w:ascii="Google Sans Text;sans-serif" w:hAnsi="Google Sans Text;sans-serif"/>
        </w:rPr>
        <w:t xml:space="preserve"> If you check your local </w:t>
      </w:r>
      <w:r>
        <w:rPr>
          <w:rStyle w:val="SourceText"/>
          <w:rFonts w:ascii="Google Sans Text;sans-serif" w:hAnsi="Google Sans Text;sans-serif"/>
        </w:rPr>
        <w:t>./</w:t>
      </w:r>
      <w:r>
        <w:rPr>
          <w:rStyle w:val="SourceText"/>
          <w:rFonts w:ascii="Google Sans Text;sans-serif" w:hAnsi="Google Sans Text;sans-serif"/>
          <w:b/>
          <w:bCs/>
        </w:rPr>
        <w:t>node_modules/@esbuild/</w:t>
      </w:r>
      <w:r>
        <w:rPr>
          <w:rFonts w:ascii="Google Sans Text;sans-serif" w:hAnsi="Google Sans Text;sans-serif"/>
        </w:rPr>
        <w:t xml:space="preserve">, you will </w:t>
      </w:r>
      <w:r>
        <w:rPr>
          <w:rFonts w:ascii="Google Sans Text;sans-serif" w:hAnsi="Google Sans Text;sans-serif"/>
          <w:b/>
          <w:bCs/>
        </w:rPr>
        <w:t>only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  <w:bCs/>
        </w:rPr>
        <w:t>see</w:t>
      </w:r>
      <w:r>
        <w:rPr>
          <w:rFonts w:ascii="Google Sans Text;sans-serif" w:hAnsi="Google Sans Text;sans-serif"/>
        </w:rPr>
        <w:t xml:space="preserve"> the folder matching your active environment (e.g., </w:t>
      </w:r>
      <w:r>
        <w:rPr>
          <w:rStyle w:val="SourceText"/>
          <w:rFonts w:ascii="Google Sans Text;sans-serif" w:hAnsi="Google Sans Text;sans-serif"/>
          <w:b/>
          <w:bCs/>
        </w:rPr>
        <w:t>win32-x64</w:t>
      </w:r>
      <w:r>
        <w:rPr>
          <w:rFonts w:ascii="Google Sans Text;sans-serif" w:hAnsi="Google Sans Text;sans-serif"/>
          <w:b/>
          <w:bCs/>
        </w:rPr>
        <w:t xml:space="preserve"> on Windows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linux-x64</w:t>
      </w:r>
      <w:r>
        <w:rPr>
          <w:rFonts w:ascii="Google Sans Text;sans-serif" w:hAnsi="Google Sans Text;sans-serif"/>
        </w:rPr>
        <w:t xml:space="preserve"> inside WSL2), while </w:t>
      </w:r>
      <w:r>
        <w:rPr>
          <w:rStyle w:val="SourceText"/>
          <w:rFonts w:ascii="Google Sans Text;sans-serif" w:hAnsi="Google Sans Text;sans-serif"/>
        </w:rPr>
        <w:t>package-lock.json</w:t>
      </w:r>
      <w:r>
        <w:rPr>
          <w:rFonts w:ascii="Google Sans Text;sans-serif" w:hAnsi="Google Sans Text;sans-serif"/>
        </w:rPr>
        <w:t xml:space="preserve"> safely preserves the definitions for all other targets.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auto"/>
    <w:pitch w:val="default"/>
  </w:font>
  <w:font w:name="Google San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</TotalTime>
  <Application>LibreOffice/26.2.4.2$Windows_X86_64 LibreOffice_project/0229ac93fcf0d7cbc6376066c6f35021cef002dc</Application>
  <AppVersion>15.0000</AppVersion>
  <Pages>5</Pages>
  <Words>857</Words>
  <Characters>5083</Characters>
  <CharactersWithSpaces>6020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2026-08-23T09:21:38Z</dcterms:created>
  <dc:creator/>
  <dc:description/>
  <dc:language>en-US</dc:language>
  <cp:lastModifiedBy/>
  <dcterms:modified xsi:type="dcterms:W3CDTF">2026-08-23T09:35:13Z</dcterms:modified>
  <cp:revision>3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